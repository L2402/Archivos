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RPr="0059649E" w14:paraId="01FD82F9" w14:textId="77777777" w:rsidTr="001B2ABD">
        <w:trPr>
          <w:trHeight w:val="4410"/>
        </w:trPr>
        <w:tc>
          <w:tcPr>
            <w:tcW w:w="3600" w:type="dxa"/>
            <w:vAlign w:val="bottom"/>
          </w:tcPr>
          <w:p w14:paraId="3F2F505D" w14:textId="71B3427D" w:rsidR="001B2ABD" w:rsidRPr="0059649E" w:rsidRDefault="001B2ABD" w:rsidP="001B2ABD">
            <w:pPr>
              <w:tabs>
                <w:tab w:val="left" w:pos="990"/>
              </w:tabs>
              <w:jc w:val="center"/>
            </w:pPr>
            <w:r w:rsidRPr="0059649E"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26F78972" wp14:editId="3DBC2E98">
                      <wp:extent cx="1565910" cy="2122805"/>
                      <wp:effectExtent l="19050" t="19050" r="34290" b="29845"/>
                      <wp:docPr id="2" name="Óvalo 2" title="Foto de rostro de hombre profesional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5910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/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bg2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CDAE7F" w14:textId="77777777" w:rsidR="00EE4C8D" w:rsidRPr="00EE4C8D" w:rsidRDefault="00EE4C8D" w:rsidP="00EE4C8D">
                                  <w:pPr>
                                    <w:jc w:val="center"/>
                                    <w:rPr>
                                      <w:lang w:val="es-ES_tradnl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26F78972" id="Óvalo 2" o:spid="_x0000_s1026" alt="Título: Foto de rostro de hombre profesional" style="width:123.3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" strokecolor="#d0ae72 [2414]" strokeweight="5pt">
                      <v:fill r:id="rId10" o:title="" recolor="t" rotate="t" type="frame"/>
                      <v:stroke joinstyle="miter"/>
                      <v:textbox>
                        <w:txbxContent>
                          <w:p w14:paraId="04CDAE7F" w14:textId="77777777" w:rsidR="00EE4C8D" w:rsidRPr="00EE4C8D" w:rsidRDefault="00EE4C8D" w:rsidP="00EE4C8D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14:paraId="152ACA91" w14:textId="189BA754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25A9DACB" w14:textId="488459B4" w:rsidR="001B2ABD" w:rsidRPr="0059649E" w:rsidRDefault="00740F2B" w:rsidP="001B2ABD">
            <w:pPr>
              <w:pStyle w:val="Ttulo"/>
            </w:pPr>
            <w:r w:rsidRPr="00740F2B">
              <w:rPr>
                <w:sz w:val="72"/>
                <w:szCs w:val="72"/>
              </w:rPr>
              <w:t>Reyes vinces jeremy daniel</w:t>
            </w:r>
          </w:p>
          <w:p w14:paraId="003B677B" w14:textId="532BF811" w:rsidR="001B2ABD" w:rsidRPr="0059649E" w:rsidRDefault="001B2ABD" w:rsidP="001B2ABD">
            <w:pPr>
              <w:pStyle w:val="Subttulo"/>
            </w:pPr>
          </w:p>
        </w:tc>
      </w:tr>
      <w:tr w:rsidR="001B2ABD" w:rsidRPr="0059649E" w14:paraId="57ECBBDE" w14:textId="77777777" w:rsidTr="001B2ABD">
        <w:tc>
          <w:tcPr>
            <w:tcW w:w="3600" w:type="dxa"/>
          </w:tcPr>
          <w:sdt>
            <w:sdtPr>
              <w:id w:val="-1711873194"/>
              <w:placeholder>
                <w:docPart w:val="45F081BA3D2B4625A361804BD68EC6B0"/>
              </w:placeholder>
              <w:temporary/>
              <w:showingPlcHdr/>
              <w15:appearance w15:val="hidden"/>
            </w:sdtPr>
            <w:sdtContent>
              <w:p w14:paraId="75964127" w14:textId="77777777" w:rsidR="001B2ABD" w:rsidRPr="0059649E" w:rsidRDefault="00036450" w:rsidP="00036450">
                <w:pPr>
                  <w:pStyle w:val="Ttulo3"/>
                </w:pPr>
                <w:r w:rsidRPr="0059649E">
                  <w:rPr>
                    <w:lang w:bidi="es-ES"/>
                  </w:rPr>
                  <w:t>Perfil</w:t>
                </w:r>
              </w:p>
            </w:sdtContent>
          </w:sdt>
          <w:p w14:paraId="6AE04161" w14:textId="05E8515E" w:rsidR="00036450" w:rsidRPr="0059649E" w:rsidRDefault="00740F2B" w:rsidP="00036450">
            <w:r w:rsidRPr="00740F2B">
              <w:t>Persona autónoma y entusiasta a la hora de aprender algo nuevo, carismático y empático, enfático en las labores grupales y en sus objetivos personales. Abierto a nuevas experiencias y receptor de mis amistades.</w:t>
            </w:r>
          </w:p>
          <w:sdt>
            <w:sdtPr>
              <w:id w:val="-1954003311"/>
              <w:placeholder>
                <w:docPart w:val="175DA8FB9852455F8C0505A1C701C17C"/>
              </w:placeholder>
              <w:temporary/>
              <w:showingPlcHdr/>
              <w15:appearance w15:val="hidden"/>
            </w:sdtPr>
            <w:sdtContent>
              <w:p w14:paraId="38390C11" w14:textId="77777777" w:rsidR="00036450" w:rsidRPr="0059649E" w:rsidRDefault="00CB0055" w:rsidP="00CB0055">
                <w:pPr>
                  <w:pStyle w:val="Ttulo3"/>
                </w:pPr>
                <w:r w:rsidRPr="0059649E">
                  <w:rPr>
                    <w:lang w:bidi="es-ES"/>
                  </w:rPr>
                  <w:t>Contacto</w:t>
                </w:r>
              </w:p>
            </w:sdtContent>
          </w:sdt>
          <w:sdt>
            <w:sdtPr>
              <w:id w:val="1111563247"/>
              <w:placeholder>
                <w:docPart w:val="EC25394C99A64B8E90D48C4ABCAC8C07"/>
              </w:placeholder>
              <w:temporary/>
              <w:showingPlcHdr/>
              <w15:appearance w15:val="hidden"/>
            </w:sdtPr>
            <w:sdtContent>
              <w:p w14:paraId="7F90BC51" w14:textId="77777777" w:rsidR="004D3011" w:rsidRPr="0059649E" w:rsidRDefault="004D3011" w:rsidP="004D3011">
                <w:r w:rsidRPr="0059649E">
                  <w:rPr>
                    <w:lang w:bidi="es-ES"/>
                  </w:rPr>
                  <w:t>TELÉFONO:</w:t>
                </w:r>
              </w:p>
            </w:sdtContent>
          </w:sdt>
          <w:p w14:paraId="6E956EF4" w14:textId="7C81FA94" w:rsidR="004D3011" w:rsidRPr="0059649E" w:rsidRDefault="00740F2B" w:rsidP="004D3011">
            <w:r>
              <w:t>095-887</w:t>
            </w:r>
            <w:r w:rsidR="00FC2F5F">
              <w:t>-</w:t>
            </w:r>
            <w:r>
              <w:t>7987</w:t>
            </w:r>
          </w:p>
          <w:p w14:paraId="1E188FFD" w14:textId="77777777" w:rsidR="004D3011" w:rsidRPr="0059649E" w:rsidRDefault="004D3011" w:rsidP="004D3011"/>
          <w:sdt>
            <w:sdtPr>
              <w:id w:val="-240260293"/>
              <w:placeholder>
                <w:docPart w:val="A8A4078A825548BB8B9626BEB2D65919"/>
              </w:placeholder>
              <w:temporary/>
              <w:showingPlcHdr/>
              <w15:appearance w15:val="hidden"/>
            </w:sdtPr>
            <w:sdtContent>
              <w:p w14:paraId="2F5897BB" w14:textId="77777777" w:rsidR="004D3011" w:rsidRPr="0059649E" w:rsidRDefault="004D3011" w:rsidP="004D3011">
                <w:r w:rsidRPr="0059649E">
                  <w:rPr>
                    <w:lang w:bidi="es-ES"/>
                  </w:rPr>
                  <w:t>CORREO ELECTRÓNICO:</w:t>
                </w:r>
              </w:p>
            </w:sdtContent>
          </w:sdt>
          <w:p w14:paraId="74C1AAF6" w14:textId="2A60D2B3" w:rsidR="00036450" w:rsidRPr="00FC2F5F" w:rsidRDefault="00FC2F5F" w:rsidP="004D3011">
            <w:pPr>
              <w:rPr>
                <w:rStyle w:val="Hipervnculo"/>
                <w:color w:val="548AB7" w:themeColor="accent1" w:themeShade="BF"/>
                <w:szCs w:val="18"/>
              </w:rPr>
            </w:pPr>
            <w:r w:rsidRPr="00FC2F5F">
              <w:rPr>
                <w:color w:val="548AB7" w:themeColor="accent1" w:themeShade="BF"/>
                <w:szCs w:val="18"/>
                <w:u w:val="single"/>
              </w:rPr>
              <w:t>Jeremyrevi94@gmail.com</w:t>
            </w:r>
          </w:p>
          <w:p w14:paraId="44C88AE4" w14:textId="77777777" w:rsidR="004142CD" w:rsidRPr="0059649E" w:rsidRDefault="004142CD" w:rsidP="004142CD"/>
          <w:p w14:paraId="5C85197A" w14:textId="62885994" w:rsidR="004D3011" w:rsidRPr="0059649E" w:rsidRDefault="00FC2F5F" w:rsidP="00CB0055">
            <w:pPr>
              <w:pStyle w:val="Ttulo3"/>
            </w:pPr>
            <w:r>
              <w:t>PASATIEMPOS E INTERESES</w:t>
            </w:r>
          </w:p>
          <w:p w14:paraId="792F568D" w14:textId="62CF43A1" w:rsidR="004D3011" w:rsidRPr="0059649E" w:rsidRDefault="00FC2F5F" w:rsidP="004D3011">
            <w:r w:rsidRPr="00FC2F5F">
              <w:t>Leer</w:t>
            </w:r>
          </w:p>
          <w:p w14:paraId="28185B61" w14:textId="0381FF2E" w:rsidR="004D3011" w:rsidRPr="0059649E" w:rsidRDefault="00FC2F5F" w:rsidP="004D3011">
            <w:r>
              <w:t>Escribir</w:t>
            </w:r>
          </w:p>
          <w:p w14:paraId="49767154" w14:textId="142C96EA" w:rsidR="004D3011" w:rsidRPr="0059649E" w:rsidRDefault="00FC2F5F" w:rsidP="004D3011">
            <w:r w:rsidRPr="00FC2F5F">
              <w:t>Aprender y profundizar más en los lenguajes de programación estudiados.</w:t>
            </w:r>
          </w:p>
          <w:p w14:paraId="5F9089E3" w14:textId="77777777" w:rsidR="004D3011" w:rsidRDefault="004D3011" w:rsidP="004D3011"/>
          <w:p w14:paraId="14F3F55B" w14:textId="77777777" w:rsidR="00FC2F5F" w:rsidRPr="00904339" w:rsidRDefault="00FC2F5F" w:rsidP="004D3011">
            <w:pPr>
              <w:rPr>
                <w:b/>
                <w:bCs/>
                <w:color w:val="548AB7" w:themeColor="accent1" w:themeShade="BF"/>
                <w:sz w:val="22"/>
                <w:szCs w:val="28"/>
              </w:rPr>
            </w:pPr>
            <w:r w:rsidRPr="00904339">
              <w:rPr>
                <w:b/>
                <w:bCs/>
                <w:color w:val="548AB7" w:themeColor="accent1" w:themeShade="BF"/>
                <w:sz w:val="22"/>
                <w:szCs w:val="28"/>
              </w:rPr>
              <w:t>CURSOS</w:t>
            </w:r>
          </w:p>
          <w:p w14:paraId="3A470D63" w14:textId="77777777" w:rsidR="00FC2F5F" w:rsidRDefault="00FC2F5F" w:rsidP="004D3011"/>
          <w:p w14:paraId="2DC122FE" w14:textId="77777777" w:rsidR="00FC2F5F" w:rsidRDefault="00FC2F5F" w:rsidP="004D3011">
            <w:r w:rsidRPr="00FC2F5F">
              <w:t xml:space="preserve">Curso de </w:t>
            </w:r>
            <w:proofErr w:type="spellStart"/>
            <w:r w:rsidRPr="00FC2F5F">
              <w:t>Neuroventas</w:t>
            </w:r>
            <w:proofErr w:type="spellEnd"/>
            <w:r w:rsidRPr="00FC2F5F">
              <w:t>.</w:t>
            </w:r>
          </w:p>
          <w:p w14:paraId="6B3AE784" w14:textId="77777777" w:rsidR="00FC2F5F" w:rsidRDefault="00FC2F5F" w:rsidP="004D3011"/>
          <w:p w14:paraId="08A56D07" w14:textId="77777777" w:rsidR="00FC2F5F" w:rsidRPr="00904339" w:rsidRDefault="00FC2F5F" w:rsidP="004D3011">
            <w:pPr>
              <w:rPr>
                <w:b/>
                <w:bCs/>
                <w:color w:val="548AB7" w:themeColor="accent1" w:themeShade="BF"/>
                <w:sz w:val="22"/>
                <w:szCs w:val="28"/>
              </w:rPr>
            </w:pPr>
            <w:r w:rsidRPr="00904339">
              <w:rPr>
                <w:b/>
                <w:bCs/>
                <w:color w:val="548AB7" w:themeColor="accent1" w:themeShade="BF"/>
                <w:sz w:val="22"/>
                <w:szCs w:val="28"/>
              </w:rPr>
              <w:t>CERTIFICADOS</w:t>
            </w:r>
          </w:p>
          <w:p w14:paraId="381E8408" w14:textId="77777777" w:rsidR="00FC2F5F" w:rsidRDefault="00FC2F5F" w:rsidP="004D3011"/>
          <w:p w14:paraId="71A28919" w14:textId="77777777" w:rsidR="00FC2F5F" w:rsidRDefault="00FC2F5F" w:rsidP="004D3011">
            <w:r w:rsidRPr="00FC2F5F">
              <w:t xml:space="preserve">Certificado en el curso de </w:t>
            </w:r>
            <w:proofErr w:type="spellStart"/>
            <w:r w:rsidRPr="00FC2F5F">
              <w:t>Neuroventas</w:t>
            </w:r>
            <w:proofErr w:type="spellEnd"/>
          </w:p>
          <w:p w14:paraId="125B434E" w14:textId="77777777" w:rsidR="00FC2F5F" w:rsidRDefault="00FC2F5F" w:rsidP="004D3011">
            <w:r w:rsidRPr="00FC2F5F">
              <w:t>Bachiller en Informática</w:t>
            </w:r>
          </w:p>
          <w:p w14:paraId="59F5226E" w14:textId="77777777" w:rsidR="00FC2F5F" w:rsidRDefault="00FC2F5F" w:rsidP="004D3011"/>
          <w:p w14:paraId="290A16B1" w14:textId="77777777" w:rsidR="00FC2F5F" w:rsidRPr="00904339" w:rsidRDefault="00FC2F5F" w:rsidP="004D3011">
            <w:pPr>
              <w:rPr>
                <w:b/>
                <w:bCs/>
                <w:color w:val="548AB7" w:themeColor="accent1" w:themeShade="BF"/>
                <w:sz w:val="22"/>
                <w:szCs w:val="28"/>
              </w:rPr>
            </w:pPr>
            <w:r w:rsidRPr="00904339">
              <w:rPr>
                <w:b/>
                <w:bCs/>
                <w:color w:val="548AB7" w:themeColor="accent1" w:themeShade="BF"/>
                <w:sz w:val="22"/>
                <w:szCs w:val="28"/>
              </w:rPr>
              <w:t>Competencias</w:t>
            </w:r>
          </w:p>
          <w:p w14:paraId="652863FE" w14:textId="77777777" w:rsidR="00FC2F5F" w:rsidRDefault="00FC2F5F" w:rsidP="004D3011"/>
          <w:p w14:paraId="1C258B61" w14:textId="77777777" w:rsidR="00FC2F5F" w:rsidRDefault="00FC2F5F" w:rsidP="004D3011">
            <w:r w:rsidRPr="00FC2F5F">
              <w:t>Técnico en reparación de equipos informáticos</w:t>
            </w:r>
          </w:p>
          <w:p w14:paraId="0807EAE2" w14:textId="77777777" w:rsidR="00904339" w:rsidRDefault="00904339" w:rsidP="004D3011"/>
          <w:p w14:paraId="72D6462E" w14:textId="7509144B" w:rsidR="00904339" w:rsidRDefault="00904339" w:rsidP="004D3011"/>
          <w:p w14:paraId="5FE67C3B" w14:textId="2DBD21CF" w:rsidR="00904339" w:rsidRPr="0059649E" w:rsidRDefault="00904339" w:rsidP="004D3011"/>
        </w:tc>
        <w:tc>
          <w:tcPr>
            <w:tcW w:w="720" w:type="dxa"/>
          </w:tcPr>
          <w:p w14:paraId="2838BFAC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BB10BAAD8CDD4CC98A97C4D27221438F"/>
              </w:placeholder>
              <w:temporary/>
              <w:showingPlcHdr/>
              <w15:appearance w15:val="hidden"/>
            </w:sdtPr>
            <w:sdtContent>
              <w:p w14:paraId="241DF3F7" w14:textId="77777777" w:rsidR="001B2ABD" w:rsidRPr="0059649E" w:rsidRDefault="00E25A26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EDUCACIÓN</w:t>
                </w:r>
              </w:p>
            </w:sdtContent>
          </w:sdt>
          <w:p w14:paraId="2C251356" w14:textId="01C18778" w:rsidR="00036450" w:rsidRPr="0059649E" w:rsidRDefault="00904339" w:rsidP="00B359E4">
            <w:pPr>
              <w:pStyle w:val="Ttulo4"/>
            </w:pPr>
            <w:r>
              <w:t>Unidad Educativa Fiscal “Dr. Daniel Acosta Rosales”</w:t>
            </w:r>
          </w:p>
          <w:p w14:paraId="2563A475" w14:textId="3013AE02" w:rsidR="00036450" w:rsidRPr="0059649E" w:rsidRDefault="00286885" w:rsidP="00B359E4">
            <w:pPr>
              <w:pStyle w:val="Fecha"/>
            </w:pPr>
            <w:r>
              <w:t>2010</w:t>
            </w:r>
            <w:r w:rsidR="00036450"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–</w:t>
            </w:r>
            <w:r w:rsidR="00036450" w:rsidRPr="0059649E">
              <w:rPr>
                <w:lang w:bidi="es-ES"/>
              </w:rPr>
              <w:t xml:space="preserve"> </w:t>
            </w:r>
            <w:r>
              <w:t>2017-2018</w:t>
            </w:r>
          </w:p>
          <w:p w14:paraId="7AA8EAA7" w14:textId="0A27BB1B" w:rsidR="00CC0C6D" w:rsidRPr="0059649E" w:rsidRDefault="00904339" w:rsidP="00CC0C6D">
            <w:r>
              <w:t>Excelente calificación en disciplina y con 2 menciones de honor en segundo lugar.</w:t>
            </w:r>
          </w:p>
          <w:p w14:paraId="3D3EF3D1" w14:textId="77777777" w:rsidR="00036450" w:rsidRPr="0059649E" w:rsidRDefault="004142CD" w:rsidP="004142CD">
            <w:r w:rsidRPr="0059649E">
              <w:rPr>
                <w:lang w:bidi="es-ES"/>
              </w:rPr>
              <w:t xml:space="preserve"> </w:t>
            </w:r>
          </w:p>
          <w:p w14:paraId="331C692D" w14:textId="19FC84E7" w:rsidR="00036450" w:rsidRPr="0059649E" w:rsidRDefault="00904339" w:rsidP="00B359E4">
            <w:pPr>
              <w:pStyle w:val="Ttulo4"/>
            </w:pPr>
            <w:r>
              <w:t>Unidad Educativa Fiscal Manta</w:t>
            </w:r>
          </w:p>
          <w:p w14:paraId="63FBAB6D" w14:textId="0455AE05" w:rsidR="00036450" w:rsidRPr="0059649E" w:rsidRDefault="00286885" w:rsidP="00B359E4">
            <w:pPr>
              <w:pStyle w:val="Fecha"/>
            </w:pPr>
            <w:r>
              <w:t>2018</w:t>
            </w:r>
            <w:r w:rsidR="00036450"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–</w:t>
            </w:r>
            <w:r w:rsidR="00036450" w:rsidRPr="0059649E">
              <w:rPr>
                <w:lang w:bidi="es-ES"/>
              </w:rPr>
              <w:t xml:space="preserve"> </w:t>
            </w:r>
            <w:r>
              <w:t>1 de febrero 2023</w:t>
            </w:r>
          </w:p>
          <w:p w14:paraId="48EC6AC2" w14:textId="4BF12448" w:rsidR="001424E5" w:rsidRPr="0059649E" w:rsidRDefault="00904339" w:rsidP="001424E5">
            <w:r>
              <w:t xml:space="preserve">Excelente calificación en disciplina, obtención de titulo de Bachiller en </w:t>
            </w:r>
            <w:r w:rsidR="00886C23">
              <w:t>Técnico en Informática</w:t>
            </w:r>
            <w:r w:rsidR="001424E5" w:rsidRPr="0059649E">
              <w:rPr>
                <w:lang w:bidi="es-ES"/>
              </w:rPr>
              <w:t xml:space="preserve"> </w:t>
            </w:r>
          </w:p>
          <w:p w14:paraId="30C87F7A" w14:textId="77777777" w:rsidR="004142CD" w:rsidRPr="0059649E" w:rsidRDefault="004142CD" w:rsidP="00036450"/>
          <w:sdt>
            <w:sdtPr>
              <w:id w:val="1001553383"/>
              <w:placeholder>
                <w:docPart w:val="6B05C0326DDB4A64854683D1EA4D0C8B"/>
              </w:placeholder>
              <w:temporary/>
              <w:showingPlcHdr/>
              <w15:appearance w15:val="hidden"/>
            </w:sdtPr>
            <w:sdtContent>
              <w:p w14:paraId="16CF2D7C" w14:textId="77777777" w:rsidR="00036450" w:rsidRPr="0059649E" w:rsidRDefault="00036450" w:rsidP="00036450">
                <w:pPr>
                  <w:pStyle w:val="Ttulo2"/>
                </w:pPr>
                <w:r w:rsidRPr="0059649E">
                  <w:rPr>
                    <w:lang w:bidi="es-ES"/>
                  </w:rPr>
                  <w:t>EXPERIENCIA LABORAL</w:t>
                </w:r>
              </w:p>
            </w:sdtContent>
          </w:sdt>
          <w:p w14:paraId="2510B06F" w14:textId="08E816E7" w:rsidR="00036450" w:rsidRPr="0059649E" w:rsidRDefault="00886C23" w:rsidP="00B359E4">
            <w:pPr>
              <w:pStyle w:val="Ttulo4"/>
              <w:rPr>
                <w:bCs/>
              </w:rPr>
            </w:pPr>
            <w:r>
              <w:t>Centro Tecnológico PC Home</w:t>
            </w:r>
            <w:r>
              <w:rPr>
                <w:lang w:bidi="es-ES"/>
              </w:rPr>
              <w:t>-</w:t>
            </w:r>
            <w:r>
              <w:t>Vendedor</w:t>
            </w:r>
          </w:p>
          <w:p w14:paraId="0C4D699F" w14:textId="16E59495" w:rsidR="00036450" w:rsidRPr="0059649E" w:rsidRDefault="00886C23" w:rsidP="00B359E4">
            <w:pPr>
              <w:pStyle w:val="Fecha"/>
            </w:pPr>
            <w:r>
              <w:t>13 de febrero 2023</w:t>
            </w:r>
            <w:r w:rsidR="004142CD"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–</w:t>
            </w:r>
            <w:r w:rsidR="004142CD" w:rsidRPr="0059649E">
              <w:rPr>
                <w:lang w:bidi="es-ES"/>
              </w:rPr>
              <w:t xml:space="preserve"> </w:t>
            </w:r>
            <w:r>
              <w:t>27 de agosto 2023</w:t>
            </w:r>
          </w:p>
          <w:p w14:paraId="10D99D54" w14:textId="04A84F6F" w:rsidR="00036450" w:rsidRPr="0059649E" w:rsidRDefault="00886C23" w:rsidP="00036450">
            <w:r>
              <w:t>Vendedor de periféricos y equipos informáticos como laptops, computadores de escritorio e impresoras.</w:t>
            </w:r>
            <w:r w:rsidR="00036450" w:rsidRPr="0059649E">
              <w:rPr>
                <w:lang w:bidi="es-ES"/>
              </w:rPr>
              <w:t xml:space="preserve"> </w:t>
            </w:r>
          </w:p>
          <w:p w14:paraId="07756B92" w14:textId="77777777" w:rsidR="004D3011" w:rsidRPr="0059649E" w:rsidRDefault="004D3011" w:rsidP="00036450"/>
          <w:p w14:paraId="3EAC8187" w14:textId="26F8B4E7" w:rsidR="004D3011" w:rsidRPr="0059649E" w:rsidRDefault="00886C23" w:rsidP="00B359E4">
            <w:pPr>
              <w:pStyle w:val="Ttulo4"/>
              <w:rPr>
                <w:bCs/>
              </w:rPr>
            </w:pPr>
            <w:r>
              <w:t>Centro Tecnológico PC Home</w:t>
            </w:r>
            <w:r>
              <w:rPr>
                <w:lang w:bidi="es-ES"/>
              </w:rPr>
              <w:t>-</w:t>
            </w:r>
            <w:r>
              <w:t>Técnico en reparación de equipos informáticos</w:t>
            </w:r>
          </w:p>
          <w:p w14:paraId="7AF1E870" w14:textId="45CD1140" w:rsidR="004D3011" w:rsidRPr="0059649E" w:rsidRDefault="00886C23" w:rsidP="00B359E4">
            <w:pPr>
              <w:pStyle w:val="Fecha"/>
            </w:pPr>
            <w:r>
              <w:t>13 de febrero 2023</w:t>
            </w:r>
            <w:r w:rsidR="004142CD" w:rsidRPr="0059649E">
              <w:rPr>
                <w:lang w:bidi="es-ES"/>
              </w:rPr>
              <w:t xml:space="preserve"> </w:t>
            </w:r>
            <w:r>
              <w:rPr>
                <w:lang w:bidi="es-ES"/>
              </w:rPr>
              <w:t>–</w:t>
            </w:r>
            <w:r w:rsidR="004142CD" w:rsidRPr="0059649E">
              <w:rPr>
                <w:lang w:bidi="es-ES"/>
              </w:rPr>
              <w:t xml:space="preserve"> </w:t>
            </w:r>
            <w:r>
              <w:t>27 de agosto 2023</w:t>
            </w:r>
          </w:p>
          <w:p w14:paraId="702EB3DA" w14:textId="48D46F6F" w:rsidR="004D3011" w:rsidRPr="0059649E" w:rsidRDefault="00886C23" w:rsidP="00036450">
            <w:r w:rsidRPr="00886C23">
              <w:t>Técnico en reparación de equipos informáticos e impresoras</w:t>
            </w:r>
            <w:r>
              <w:t>.</w:t>
            </w:r>
          </w:p>
          <w:sdt>
            <w:sdtPr>
              <w:id w:val="1669594239"/>
              <w:placeholder>
                <w:docPart w:val="76A447C86B654ED0A4E7788900520AFC"/>
              </w:placeholder>
              <w:temporary/>
              <w:showingPlcHdr/>
              <w15:appearance w15:val="hidden"/>
            </w:sdtPr>
            <w:sdtContent>
              <w:p w14:paraId="4AB6A6A2" w14:textId="77777777" w:rsidR="00036450" w:rsidRPr="0059649E" w:rsidRDefault="00180329" w:rsidP="00036450">
                <w:pPr>
                  <w:pStyle w:val="Ttulo2"/>
                </w:pPr>
                <w:r w:rsidRPr="0059649E">
                  <w:rPr>
                    <w:rStyle w:val="Ttulo2Car"/>
                    <w:b/>
                    <w:lang w:bidi="es-ES"/>
                  </w:rPr>
                  <w:t>APTITUDES</w:t>
                </w:r>
              </w:p>
            </w:sdtContent>
          </w:sdt>
          <w:p w14:paraId="5C23792E" w14:textId="77777777" w:rsidR="00036450" w:rsidRPr="0059649E" w:rsidRDefault="00112054" w:rsidP="004D3011">
            <w:pPr>
              <w:rPr>
                <w:color w:val="FFFFFF" w:themeColor="background1"/>
              </w:rPr>
            </w:pPr>
            <w:r w:rsidRPr="0059649E">
              <w:rPr>
                <w:noProof/>
                <w:color w:val="000000" w:themeColor="text1"/>
                <w:lang w:val="en-US" w:eastAsia="zh-CN"/>
              </w:rPr>
              <w:drawing>
                <wp:inline distT="0" distB="0" distL="0" distR="0" wp14:anchorId="74AE01C4" wp14:editId="6D519250">
                  <wp:extent cx="4175760" cy="2286000"/>
                  <wp:effectExtent l="0" t="0" r="0" b="0"/>
                  <wp:docPr id="12" name="Gráfico 12" descr="gráfico de aptitudes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1"/>
                    </a:graphicData>
                  </a:graphic>
                </wp:inline>
              </w:drawing>
            </w:r>
          </w:p>
        </w:tc>
      </w:tr>
    </w:tbl>
    <w:p w14:paraId="2FF00B8A" w14:textId="7857601B" w:rsidR="00000000" w:rsidRPr="0059649E" w:rsidRDefault="00000000" w:rsidP="000C45FF">
      <w:pPr>
        <w:tabs>
          <w:tab w:val="left" w:pos="990"/>
        </w:tabs>
      </w:pPr>
    </w:p>
    <w:sectPr w:rsidR="0043117B" w:rsidRPr="0059649E" w:rsidSect="0059649E">
      <w:headerReference w:type="default" r:id="rId12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573C1" w14:textId="77777777" w:rsidR="00FB55FD" w:rsidRDefault="00FB55FD" w:rsidP="000C45FF">
      <w:r>
        <w:separator/>
      </w:r>
    </w:p>
  </w:endnote>
  <w:endnote w:type="continuationSeparator" w:id="0">
    <w:p w14:paraId="15366BD7" w14:textId="77777777" w:rsidR="00FB55FD" w:rsidRDefault="00FB55FD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66F0B" w14:textId="77777777" w:rsidR="00FB55FD" w:rsidRDefault="00FB55FD" w:rsidP="000C45FF">
      <w:r>
        <w:separator/>
      </w:r>
    </w:p>
  </w:footnote>
  <w:footnote w:type="continuationSeparator" w:id="0">
    <w:p w14:paraId="7A2F22E5" w14:textId="77777777" w:rsidR="00FB55FD" w:rsidRDefault="00FB55FD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F8315" w14:textId="77777777" w:rsidR="000C45FF" w:rsidRPr="0059649E" w:rsidRDefault="000C45FF">
    <w:pPr>
      <w:pStyle w:val="Encabezado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771F8A54" wp14:editId="100AAE4E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11254025">
    <w:abstractNumId w:val="10"/>
  </w:num>
  <w:num w:numId="2" w16cid:durableId="1312562255">
    <w:abstractNumId w:val="11"/>
  </w:num>
  <w:num w:numId="3" w16cid:durableId="1571233849">
    <w:abstractNumId w:val="8"/>
  </w:num>
  <w:num w:numId="4" w16cid:durableId="1760061921">
    <w:abstractNumId w:val="3"/>
  </w:num>
  <w:num w:numId="5" w16cid:durableId="1767573590">
    <w:abstractNumId w:val="2"/>
  </w:num>
  <w:num w:numId="6" w16cid:durableId="1495994249">
    <w:abstractNumId w:val="1"/>
  </w:num>
  <w:num w:numId="7" w16cid:durableId="303438253">
    <w:abstractNumId w:val="0"/>
  </w:num>
  <w:num w:numId="8" w16cid:durableId="138108666">
    <w:abstractNumId w:val="9"/>
  </w:num>
  <w:num w:numId="9" w16cid:durableId="839471239">
    <w:abstractNumId w:val="7"/>
  </w:num>
  <w:num w:numId="10" w16cid:durableId="1283658855">
    <w:abstractNumId w:val="6"/>
  </w:num>
  <w:num w:numId="11" w16cid:durableId="1661232393">
    <w:abstractNumId w:val="5"/>
  </w:num>
  <w:num w:numId="12" w16cid:durableId="873352005">
    <w:abstractNumId w:val="4"/>
  </w:num>
  <w:num w:numId="13" w16cid:durableId="14866232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098"/>
    <w:rsid w:val="00036450"/>
    <w:rsid w:val="00075675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59EC"/>
    <w:rsid w:val="00256CF7"/>
    <w:rsid w:val="00281FD5"/>
    <w:rsid w:val="00286885"/>
    <w:rsid w:val="002D025D"/>
    <w:rsid w:val="002D3CA3"/>
    <w:rsid w:val="0030481B"/>
    <w:rsid w:val="003156FC"/>
    <w:rsid w:val="003254B5"/>
    <w:rsid w:val="0037121F"/>
    <w:rsid w:val="003A6B7D"/>
    <w:rsid w:val="003B06CA"/>
    <w:rsid w:val="003C1B81"/>
    <w:rsid w:val="004071FC"/>
    <w:rsid w:val="0041205C"/>
    <w:rsid w:val="004142CD"/>
    <w:rsid w:val="00445947"/>
    <w:rsid w:val="004561E8"/>
    <w:rsid w:val="004813B3"/>
    <w:rsid w:val="00496591"/>
    <w:rsid w:val="004C63E4"/>
    <w:rsid w:val="004D3011"/>
    <w:rsid w:val="005262AC"/>
    <w:rsid w:val="00594098"/>
    <w:rsid w:val="0059649E"/>
    <w:rsid w:val="005E39D5"/>
    <w:rsid w:val="00600670"/>
    <w:rsid w:val="0062123A"/>
    <w:rsid w:val="00646E75"/>
    <w:rsid w:val="006771D0"/>
    <w:rsid w:val="00715FCB"/>
    <w:rsid w:val="00740F2B"/>
    <w:rsid w:val="00743101"/>
    <w:rsid w:val="007775E1"/>
    <w:rsid w:val="007867A0"/>
    <w:rsid w:val="007927F5"/>
    <w:rsid w:val="00802CA0"/>
    <w:rsid w:val="00886C23"/>
    <w:rsid w:val="008E70FE"/>
    <w:rsid w:val="00904339"/>
    <w:rsid w:val="009260CD"/>
    <w:rsid w:val="00952C25"/>
    <w:rsid w:val="009A09AC"/>
    <w:rsid w:val="00A2118D"/>
    <w:rsid w:val="00AD76E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9578B"/>
    <w:rsid w:val="00CB0055"/>
    <w:rsid w:val="00CC0C6D"/>
    <w:rsid w:val="00D04BFE"/>
    <w:rsid w:val="00D2522B"/>
    <w:rsid w:val="00D422DE"/>
    <w:rsid w:val="00D5459D"/>
    <w:rsid w:val="00DA1F4D"/>
    <w:rsid w:val="00DD172A"/>
    <w:rsid w:val="00E25A26"/>
    <w:rsid w:val="00E4381A"/>
    <w:rsid w:val="00E55D74"/>
    <w:rsid w:val="00EE4C8D"/>
    <w:rsid w:val="00F60274"/>
    <w:rsid w:val="00F77FB9"/>
    <w:rsid w:val="00F94526"/>
    <w:rsid w:val="00FB068F"/>
    <w:rsid w:val="00FB55FD"/>
    <w:rsid w:val="00FC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79C35B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EE4C8D"/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semiHidden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Local\Microsoft\Office\16.0\DTS\es-ES%7bD8970C16-567F-4005-BA31-AC38310EFCB7%7d\%7b472C496B-722A-4329-8835-5D4D30F23045%7dtf00546271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C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APTITUDES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Aprendizaje rapido</c:v>
                </c:pt>
                <c:pt idx="1">
                  <c:v>Analista en situaciones complejas</c:v>
                </c:pt>
                <c:pt idx="2">
                  <c:v>Entusiasta</c:v>
                </c:pt>
                <c:pt idx="3">
                  <c:v>Empatico</c:v>
                </c:pt>
                <c:pt idx="4">
                  <c:v>Perspicaz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0.5</c:v>
                </c:pt>
                <c:pt idx="2">
                  <c:v>0.75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EC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gradFill>
                <a:gsLst>
                  <a:gs pos="0">
                    <a:schemeClr val="tx1">
                      <a:lumMod val="5000"/>
                      <a:lumOff val="95000"/>
                    </a:schemeClr>
                  </a:gs>
                  <a:gs pos="100000">
                    <a:schemeClr val="tx1">
                      <a:lumMod val="15000"/>
                      <a:lumOff val="85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C"/>
          </a:p>
        </c:txPr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s-EC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F081BA3D2B4625A361804BD68EC6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62F7E-7822-499F-9A1E-6E4FE17F4DC9}"/>
      </w:docPartPr>
      <w:docPartBody>
        <w:p w:rsidR="001F5821" w:rsidRDefault="00943099">
          <w:pPr>
            <w:pStyle w:val="45F081BA3D2B4625A361804BD68EC6B0"/>
          </w:pPr>
          <w:r w:rsidRPr="0059649E">
            <w:rPr>
              <w:lang w:bidi="es-ES"/>
            </w:rPr>
            <w:t>Perfil</w:t>
          </w:r>
        </w:p>
      </w:docPartBody>
    </w:docPart>
    <w:docPart>
      <w:docPartPr>
        <w:name w:val="175DA8FB9852455F8C0505A1C701C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7FE6B-0F33-4253-95DE-4686EEECCACA}"/>
      </w:docPartPr>
      <w:docPartBody>
        <w:p w:rsidR="001F5821" w:rsidRDefault="00943099">
          <w:pPr>
            <w:pStyle w:val="175DA8FB9852455F8C0505A1C701C17C"/>
          </w:pPr>
          <w:r w:rsidRPr="0059649E">
            <w:rPr>
              <w:lang w:bidi="es-ES"/>
            </w:rPr>
            <w:t>Contacto</w:t>
          </w:r>
        </w:p>
      </w:docPartBody>
    </w:docPart>
    <w:docPart>
      <w:docPartPr>
        <w:name w:val="EC25394C99A64B8E90D48C4ABCAC8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456EA-72DA-4F73-8C39-A391686D4B04}"/>
      </w:docPartPr>
      <w:docPartBody>
        <w:p w:rsidR="001F5821" w:rsidRDefault="00943099">
          <w:pPr>
            <w:pStyle w:val="EC25394C99A64B8E90D48C4ABCAC8C07"/>
          </w:pPr>
          <w:r w:rsidRPr="0059649E">
            <w:rPr>
              <w:lang w:bidi="es-ES"/>
            </w:rPr>
            <w:t>TELÉFONO:</w:t>
          </w:r>
        </w:p>
      </w:docPartBody>
    </w:docPart>
    <w:docPart>
      <w:docPartPr>
        <w:name w:val="A8A4078A825548BB8B9626BEB2D65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9B2F11-A68B-4EA4-8FE2-40AB83572F8D}"/>
      </w:docPartPr>
      <w:docPartBody>
        <w:p w:rsidR="001F5821" w:rsidRDefault="00943099">
          <w:pPr>
            <w:pStyle w:val="A8A4078A825548BB8B9626BEB2D65919"/>
          </w:pPr>
          <w:r w:rsidRPr="0059649E">
            <w:rPr>
              <w:lang w:bidi="es-ES"/>
            </w:rPr>
            <w:t>CORREO ELECTRÓNICO:</w:t>
          </w:r>
        </w:p>
      </w:docPartBody>
    </w:docPart>
    <w:docPart>
      <w:docPartPr>
        <w:name w:val="BB10BAAD8CDD4CC98A97C4D272214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8C2277-E4A1-433F-A6CD-F76541F273E8}"/>
      </w:docPartPr>
      <w:docPartBody>
        <w:p w:rsidR="001F5821" w:rsidRDefault="00943099">
          <w:pPr>
            <w:pStyle w:val="BB10BAAD8CDD4CC98A97C4D27221438F"/>
          </w:pPr>
          <w:r w:rsidRPr="0059649E">
            <w:rPr>
              <w:lang w:bidi="es-ES"/>
            </w:rPr>
            <w:t>EDUCACIÓN</w:t>
          </w:r>
        </w:p>
      </w:docPartBody>
    </w:docPart>
    <w:docPart>
      <w:docPartPr>
        <w:name w:val="6B05C0326DDB4A64854683D1EA4D0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9D2C6-0A8A-43EA-A7BA-37EE8A34A66A}"/>
      </w:docPartPr>
      <w:docPartBody>
        <w:p w:rsidR="001F5821" w:rsidRDefault="00943099">
          <w:pPr>
            <w:pStyle w:val="6B05C0326DDB4A64854683D1EA4D0C8B"/>
          </w:pPr>
          <w:r w:rsidRPr="0059649E">
            <w:rPr>
              <w:lang w:bidi="es-ES"/>
            </w:rPr>
            <w:t>EXPERIENCIA LABORAL</w:t>
          </w:r>
        </w:p>
      </w:docPartBody>
    </w:docPart>
    <w:docPart>
      <w:docPartPr>
        <w:name w:val="76A447C86B654ED0A4E7788900520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1CFB86-37A8-4D20-A3C8-16FDAC09ABBB}"/>
      </w:docPartPr>
      <w:docPartBody>
        <w:p w:rsidR="001F5821" w:rsidRDefault="00943099">
          <w:pPr>
            <w:pStyle w:val="76A447C86B654ED0A4E7788900520AFC"/>
          </w:pPr>
          <w:r w:rsidRPr="0059649E">
            <w:rPr>
              <w:rStyle w:val="Ttulo2Car"/>
              <w:lang w:bidi="es-ES"/>
            </w:rPr>
            <w:t>APTITUDES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99"/>
    <w:rsid w:val="001F5821"/>
    <w:rsid w:val="002D025D"/>
    <w:rsid w:val="00943099"/>
    <w:rsid w:val="00CB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szCs w:val="26"/>
      <w:lang w:val="es-E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45F081BA3D2B4625A361804BD68EC6B0">
    <w:name w:val="45F081BA3D2B4625A361804BD68EC6B0"/>
  </w:style>
  <w:style w:type="paragraph" w:customStyle="1" w:styleId="175DA8FB9852455F8C0505A1C701C17C">
    <w:name w:val="175DA8FB9852455F8C0505A1C701C17C"/>
  </w:style>
  <w:style w:type="paragraph" w:customStyle="1" w:styleId="EC25394C99A64B8E90D48C4ABCAC8C07">
    <w:name w:val="EC25394C99A64B8E90D48C4ABCAC8C07"/>
  </w:style>
  <w:style w:type="paragraph" w:customStyle="1" w:styleId="A8A4078A825548BB8B9626BEB2D65919">
    <w:name w:val="A8A4078A825548BB8B9626BEB2D65919"/>
  </w:style>
  <w:style w:type="character" w:styleId="Hipervnculo">
    <w:name w:val="Hyperlink"/>
    <w:basedOn w:val="Fuentedeprrafopredeter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paragraph" w:customStyle="1" w:styleId="BB10BAAD8CDD4CC98A97C4D27221438F">
    <w:name w:val="BB10BAAD8CDD4CC98A97C4D27221438F"/>
  </w:style>
  <w:style w:type="paragraph" w:customStyle="1" w:styleId="ED9E94CB0C444E3D9D386E47A489CCBD">
    <w:name w:val="ED9E94CB0C444E3D9D386E47A489CCBD"/>
  </w:style>
  <w:style w:type="paragraph" w:customStyle="1" w:styleId="0C48EE7B6F124509AB7AFF74599CC9AB">
    <w:name w:val="0C48EE7B6F124509AB7AFF74599CC9AB"/>
  </w:style>
  <w:style w:type="paragraph" w:customStyle="1" w:styleId="36F66CE22CE44D438FF87FE21DB73244">
    <w:name w:val="36F66CE22CE44D438FF87FE21DB73244"/>
  </w:style>
  <w:style w:type="paragraph" w:customStyle="1" w:styleId="A6BCC82CC0594962B538BB3A9C17C858">
    <w:name w:val="A6BCC82CC0594962B538BB3A9C17C858"/>
  </w:style>
  <w:style w:type="paragraph" w:customStyle="1" w:styleId="6B05C0326DDB4A64854683D1EA4D0C8B">
    <w:name w:val="6B05C0326DDB4A64854683D1EA4D0C8B"/>
  </w:style>
  <w:style w:type="character" w:customStyle="1" w:styleId="Ttulo2Car">
    <w:name w:val="Título 2 Car"/>
    <w:basedOn w:val="Fuentedeprrafopredeter"/>
    <w:link w:val="Ttulo2"/>
    <w:uiPriority w:val="9"/>
    <w:rPr>
      <w:rFonts w:ascii="Century Gothic" w:eastAsiaTheme="majorEastAsia" w:hAnsi="Century Gothic" w:cstheme="majorBidi"/>
      <w:b/>
      <w:bCs/>
      <w:caps/>
      <w:szCs w:val="26"/>
      <w:lang w:val="es-ES" w:eastAsia="ja-JP"/>
    </w:rPr>
  </w:style>
  <w:style w:type="paragraph" w:customStyle="1" w:styleId="76A447C86B654ED0A4E7788900520AFC">
    <w:name w:val="76A447C86B654ED0A4E7788900520A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{472C496B-722A-4329-8835-5D4D30F23045}tf00546271_win32</Template>
  <TotalTime>0</TotalTime>
  <Pages>1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2023-09-24T23:38:00Z</dcterms:created>
  <dcterms:modified xsi:type="dcterms:W3CDTF">2025-04-26T23:12:00Z</dcterms:modified>
</cp:coreProperties>
</file>